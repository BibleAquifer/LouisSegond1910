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Louis Segond 1910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Louis Segond 1910</w:t>
      </w:r>
      <w:r>
        <w:rPr>
          <w:lang w:val="fr_FR" w:bidi="fr_FR"/>
        </w:rPr>
        <w:t xml:space="preserve"> © </w:t>
      </w:r>
      <w:hyperlink r:id="rId13">
        <w:r>
          <w:rPr>
            <w:lang w:val="fr_FR" w:bidi="fr_FR"/>
          </w:rPr>
          <w:rPr>
            <w:color w:val="0000EE"/>
            <w:u w:val="single"/>
          </w:rPr>
          <w:t>Public Domain</w:t>
        </w:r>
      </w:hyperlink>
      <w:r>
        <w:rPr>
          <w:lang w:val="fr_FR" w:bidi="fr_FR"/>
        </w:rPr>
        <w:t xml:space="preserve">, licensed under a </w:t>
      </w:r>
      <w:hyperlink r:id="rId14">
        <w:r>
          <w:rPr>
            <w:lang w:val="fr_FR" w:bidi="fr_FR"/>
          </w:rPr>
          <w:rPr>
            <w:color w:val="0000EE"/>
            <w:u w:val="single"/>
          </w:rPr>
          <w:t>Public Domain CC0</w:t>
        </w:r>
      </w:hyperlink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Louis Segond 1910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fr_FR" w:bidi="fr_FR"/>
        </w:rPr>
        <w:t>Philémon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Paul, prisonnier de Jésus-Christ, et le frère Timothée, à Philémon, notre bien-aimé et notre compagnon d’œuvre,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à la sœur Apphia, à Archippe, notre compagnon de combat, et à l’Église qui est dans ta maison: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3</w:t>
      </w:r>
      <w:r>
        <w:rPr>
          <w:lang w:val="fr_FR" w:bidi="fr_FR"/>
        </w:rPr>
        <w:t xml:space="preserve"> que la grâce et la paix vous soient données de la part de Dieu notre Père et du Seigneur Jésus-Christ!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4</w:t>
      </w:r>
      <w:r>
        <w:rPr>
          <w:lang w:val="fr_FR" w:bidi="fr_FR"/>
        </w:rPr>
        <w:t xml:space="preserve"> Je rends continuellement grâces à mon Dieu, faisant mention de toi dans mes prières,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5</w:t>
      </w:r>
      <w:r>
        <w:rPr>
          <w:lang w:val="fr_FR" w:bidi="fr_FR"/>
        </w:rPr>
        <w:t xml:space="preserve"> parce que je suis informé de la foi que tu as au Seigneur Jésus et de ta charité pour tous les saints.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6</w:t>
      </w:r>
      <w:r>
        <w:rPr>
          <w:lang w:val="fr_FR" w:bidi="fr_FR"/>
        </w:rPr>
        <w:t xml:space="preserve"> Je lui demande que ta participation à la foi soit efficace pour la cause de Christ, en faisant reconnaître en nous toute espèce de bien.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7</w:t>
      </w:r>
      <w:r>
        <w:rPr>
          <w:lang w:val="fr_FR" w:bidi="fr_FR"/>
        </w:rPr>
        <w:t xml:space="preserve"> J’ai, en effet, éprouvé beaucoup de joie et de consolation au sujet de ta charité; car par toi, frère, le cœur des saints a été tranquillisé.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8</w:t>
      </w:r>
      <w:r>
        <w:rPr>
          <w:lang w:val="fr_FR" w:bidi="fr_FR"/>
        </w:rPr>
        <w:t xml:space="preserve"> C’est pourquoi, bien que j’aie en Christ toute liberté de te prescrire ce qui est convenable,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9</w:t>
      </w:r>
      <w:r>
        <w:rPr>
          <w:lang w:val="fr_FR" w:bidi="fr_FR"/>
        </w:rPr>
        <w:t xml:space="preserve"> c’est de préférence au nom de la charité que je t’adresse une prière, étant ce que je suis, Paul, vieillard, et de plus maintenant prisonnier de Jésus-Christ.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10</w:t>
      </w:r>
      <w:r>
        <w:rPr>
          <w:lang w:val="fr_FR" w:bidi="fr_FR"/>
        </w:rPr>
        <w:t xml:space="preserve"> Je te prie pour mon enfant, que j’ai engendré étant dans les chaînes, Onésime,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11</w:t>
      </w:r>
      <w:r>
        <w:rPr>
          <w:lang w:val="fr_FR" w:bidi="fr_FR"/>
        </w:rPr>
        <w:t xml:space="preserve"> qui autrefois t’a été inutile, mais qui maintenant est utile, et à toi et à moi.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12</w:t>
      </w:r>
      <w:r>
        <w:rPr>
          <w:lang w:val="fr_FR" w:bidi="fr_FR"/>
        </w:rPr>
        <w:t xml:space="preserve"> Je te le renvoie lui, mes propres entrailles.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13</w:t>
      </w:r>
      <w:r>
        <w:rPr>
          <w:lang w:val="fr_FR" w:bidi="fr_FR"/>
        </w:rPr>
        <w:t xml:space="preserve"> J’aurais désiré le retenir auprès de moi, pour qu’il me servît à ta place, pendant que je suis dans les chaînes pour l’Évangile.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14</w:t>
      </w:r>
      <w:r>
        <w:rPr>
          <w:lang w:val="fr_FR" w:bidi="fr_FR"/>
        </w:rPr>
        <w:t xml:space="preserve"> Toutefois, je n’ai rien voulu faire sans ton avis, afin que ton bienfait ne soit pas comme forcé, mais qu’il soit volontaire.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15</w:t>
      </w:r>
      <w:r>
        <w:rPr>
          <w:lang w:val="fr_FR" w:bidi="fr_FR"/>
        </w:rPr>
        <w:t xml:space="preserve"> Peut-être a-t-il été séparé de toi pour un temps, afin que tu le recouvres pour l’éternité,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16</w:t>
      </w:r>
      <w:r>
        <w:rPr>
          <w:lang w:val="fr_FR" w:bidi="fr_FR"/>
        </w:rPr>
        <w:t xml:space="preserve"> non plus comme un esclave, mais comme supérieur à un esclave, comme un frère bien-aimé, de moi particulièrement, et de toi à plus forte raison, soit dans la chair, soit dans le Seigneur.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17</w:t>
      </w:r>
      <w:r>
        <w:rPr>
          <w:lang w:val="fr_FR" w:bidi="fr_FR"/>
        </w:rPr>
        <w:t xml:space="preserve"> Si donc tu me tiens pour ton ami, reçois-le comme moi-même.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18</w:t>
      </w:r>
      <w:r>
        <w:rPr>
          <w:lang w:val="fr_FR" w:bidi="fr_FR"/>
        </w:rPr>
        <w:t xml:space="preserve"> Et s’il t’a fait quelque tort, ou s’il te doit quelque chose, mets-le sur mon compte.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19</w:t>
      </w:r>
      <w:r>
        <w:rPr>
          <w:lang w:val="fr_FR" w:bidi="fr_FR"/>
        </w:rPr>
        <w:t xml:space="preserve"> Moi Paul, je l’écris de ma propre main, je paierai, pour ne pas te dire que tu te dois toi-même à moi.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20</w:t>
      </w:r>
      <w:r>
        <w:rPr>
          <w:lang w:val="fr_FR" w:bidi="fr_FR"/>
        </w:rPr>
        <w:t xml:space="preserve"> Oui, frère, que j’obtienne de toi cet avantage, dans le Seigneur; tranquillise mon cœur en Christ.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21</w:t>
      </w:r>
      <w:r>
        <w:rPr>
          <w:lang w:val="fr_FR" w:bidi="fr_FR"/>
        </w:rPr>
        <w:t xml:space="preserve"> C’est en comptant sur ton obéissance que je t’écris, sachant que tu feras même au-delà de ce que je dis.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22</w:t>
      </w:r>
      <w:r>
        <w:rPr>
          <w:lang w:val="fr_FR" w:bidi="fr_FR"/>
        </w:rPr>
        <w:t xml:space="preserve"> En même temps, prépare-moi un logement, car j’espère vous être rendu, grâce à vos prières.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23</w:t>
      </w:r>
      <w:r>
        <w:rPr>
          <w:lang w:val="fr_FR" w:bidi="fr_FR"/>
        </w:rPr>
        <w:t xml:space="preserve"> Épaphras, mon compagnon de captivité en Jésus-Christ,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24</w:t>
      </w:r>
      <w:r>
        <w:rPr>
          <w:lang w:val="fr_FR" w:bidi="fr_FR"/>
        </w:rPr>
        <w:t xml:space="preserve"> te salue, ainsi que Marc, Aristarque, Démas, Luc, mes compagnons d’œuvre.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25</w:t>
      </w:r>
      <w:r>
        <w:rPr>
          <w:lang w:val="fr_FR" w:bidi="fr_FR"/>
        </w:rPr>
        <w:t xml:space="preserve"> Que la grâce de notre Seigneur Jésus-Christ soit avec votre esprit!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